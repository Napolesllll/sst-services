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FC1A" w14:textId="77777777" w:rsidR="009C1064" w:rsidRDefault="00F1661D" w:rsidP="00F1661D">
      <w:pPr>
        <w:ind w:left="-142" w:right="-374"/>
        <w:jc w:val="center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FORMACIÓN Y DESARROLLO</w:t>
      </w:r>
    </w:p>
    <w:p w14:paraId="0F924DD6" w14:textId="77777777" w:rsidR="00F1661D" w:rsidRPr="009C1064" w:rsidRDefault="00F1661D" w:rsidP="009C1064">
      <w:pPr>
        <w:ind w:left="-142" w:right="-374"/>
        <w:rPr>
          <w:rFonts w:ascii="Arial" w:hAnsi="Arial" w:cs="Arial"/>
          <w:b/>
          <w:szCs w:val="22"/>
        </w:rPr>
      </w:pPr>
    </w:p>
    <w:p w14:paraId="7AC0BCCB" w14:textId="77777777" w:rsidR="009C1064" w:rsidRDefault="009C1064" w:rsidP="009C1064">
      <w:pPr>
        <w:ind w:left="-142" w:right="-374"/>
        <w:rPr>
          <w:rFonts w:ascii="Arial" w:hAnsi="Arial" w:cs="Arial"/>
          <w:b/>
          <w:sz w:val="22"/>
          <w:szCs w:val="22"/>
        </w:rPr>
      </w:pPr>
      <w:r w:rsidRPr="009C1064">
        <w:rPr>
          <w:rFonts w:ascii="Arial" w:hAnsi="Arial" w:cs="Arial"/>
          <w:b/>
          <w:sz w:val="22"/>
          <w:szCs w:val="22"/>
        </w:rPr>
        <w:t>TIPO DE CAPACITACIÓN:   TECNICA: ______</w:t>
      </w:r>
      <w:r w:rsidRPr="009C1064">
        <w:rPr>
          <w:rFonts w:ascii="Arial" w:hAnsi="Arial" w:cs="Arial"/>
          <w:b/>
          <w:sz w:val="22"/>
          <w:szCs w:val="22"/>
        </w:rPr>
        <w:tab/>
        <w:t>CORPORATIVA: ______</w:t>
      </w:r>
      <w:r>
        <w:rPr>
          <w:rFonts w:ascii="Arial" w:hAnsi="Arial" w:cs="Arial"/>
          <w:b/>
          <w:sz w:val="22"/>
          <w:szCs w:val="22"/>
        </w:rPr>
        <w:tab/>
        <w:t>CALIDAD: ______</w:t>
      </w:r>
    </w:p>
    <w:p w14:paraId="4F179E79" w14:textId="77777777" w:rsidR="009C1064" w:rsidRDefault="009C1064" w:rsidP="009C1064">
      <w:pPr>
        <w:ind w:left="-142" w:right="-374"/>
        <w:rPr>
          <w:rFonts w:ascii="Arial" w:hAnsi="Arial" w:cs="Arial"/>
          <w:b/>
          <w:sz w:val="22"/>
          <w:szCs w:val="22"/>
        </w:rPr>
      </w:pPr>
    </w:p>
    <w:p w14:paraId="582762FE" w14:textId="77777777" w:rsidR="00105862" w:rsidRDefault="00FE456F" w:rsidP="00FE456F">
      <w:pPr>
        <w:ind w:left="-142" w:right="-232"/>
        <w:rPr>
          <w:rFonts w:ascii="Arial" w:hAnsi="Arial" w:cs="Arial"/>
          <w:b/>
          <w:sz w:val="22"/>
          <w:szCs w:val="22"/>
        </w:rPr>
      </w:pPr>
      <w:r w:rsidRPr="00FE456F">
        <w:rPr>
          <w:rFonts w:ascii="Arial" w:hAnsi="Arial" w:cs="Arial"/>
          <w:b/>
          <w:sz w:val="22"/>
          <w:szCs w:val="22"/>
        </w:rPr>
        <w:t>SEGURIDAD Y SALUD EN EL TRABAJO: ______</w:t>
      </w:r>
      <w:r w:rsidRPr="00FE456F">
        <w:rPr>
          <w:rFonts w:ascii="Arial" w:hAnsi="Arial" w:cs="Arial"/>
          <w:b/>
          <w:sz w:val="22"/>
          <w:szCs w:val="22"/>
        </w:rPr>
        <w:tab/>
        <w:t>DESARROLLO INTEGRAL: _____</w:t>
      </w:r>
      <w:proofErr w:type="gramStart"/>
      <w:r w:rsidRPr="00FE456F">
        <w:rPr>
          <w:rFonts w:ascii="Arial" w:hAnsi="Arial" w:cs="Arial"/>
          <w:b/>
          <w:sz w:val="22"/>
          <w:szCs w:val="22"/>
        </w:rPr>
        <w:t>_  OTRO</w:t>
      </w:r>
      <w:proofErr w:type="gramEnd"/>
      <w:r w:rsidRPr="00FE456F">
        <w:rPr>
          <w:rFonts w:ascii="Arial" w:hAnsi="Arial" w:cs="Arial"/>
          <w:b/>
          <w:sz w:val="22"/>
          <w:szCs w:val="22"/>
        </w:rPr>
        <w:t>: ____</w:t>
      </w:r>
      <w:r>
        <w:rPr>
          <w:rFonts w:ascii="Arial" w:hAnsi="Arial" w:cs="Arial"/>
          <w:b/>
          <w:sz w:val="22"/>
          <w:szCs w:val="22"/>
        </w:rPr>
        <w:t>__</w:t>
      </w:r>
    </w:p>
    <w:p w14:paraId="7A0D9EB5" w14:textId="77777777" w:rsidR="00FE456F" w:rsidRPr="009C1064" w:rsidRDefault="00FE456F" w:rsidP="00FE456F">
      <w:pPr>
        <w:ind w:left="-142"/>
        <w:rPr>
          <w:rFonts w:ascii="Arial" w:hAnsi="Arial" w:cs="Arial"/>
          <w:sz w:val="22"/>
          <w:szCs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7"/>
        <w:gridCol w:w="4667"/>
        <w:gridCol w:w="4536"/>
      </w:tblGrid>
      <w:tr w:rsidR="00335DC2" w:rsidRPr="00335DC2" w14:paraId="1A649019" w14:textId="77777777" w:rsidTr="0011228D">
        <w:trPr>
          <w:trHeight w:val="510"/>
        </w:trPr>
        <w:tc>
          <w:tcPr>
            <w:tcW w:w="5954" w:type="dxa"/>
            <w:gridSpan w:val="2"/>
            <w:vAlign w:val="bottom"/>
          </w:tcPr>
          <w:p w14:paraId="778E904B" w14:textId="77777777" w:rsidR="00335DC2" w:rsidRPr="00CA2C9F" w:rsidRDefault="000E6D2D" w:rsidP="003454C3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E6D2D">
              <w:rPr>
                <w:rFonts w:ascii="Arial" w:hAnsi="Arial" w:cs="Arial"/>
                <w:b/>
                <w:color w:val="000000"/>
                <w:sz w:val="22"/>
              </w:rPr>
              <w:t>SEDE / PROYECTO:</w:t>
            </w:r>
          </w:p>
        </w:tc>
        <w:tc>
          <w:tcPr>
            <w:tcW w:w="4536" w:type="dxa"/>
            <w:vAlign w:val="bottom"/>
          </w:tcPr>
          <w:p w14:paraId="334287E8" w14:textId="77777777" w:rsidR="00335DC2" w:rsidRPr="009C1064" w:rsidRDefault="0011228D" w:rsidP="009C106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C1064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FECHA CAPACITACIÓN: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color w:val="262626"/>
                <w:sz w:val="22"/>
                <w:szCs w:val="22"/>
              </w:rPr>
              <w:t xml:space="preserve">  </w:t>
            </w:r>
            <w:proofErr w:type="gramStart"/>
            <w:r w:rsidRPr="00CC2CA1">
              <w:rPr>
                <w:rFonts w:ascii="Arial" w:hAnsi="Arial" w:cs="Arial"/>
                <w:color w:val="D9D9D9" w:themeColor="background1" w:themeShade="D9"/>
                <w:sz w:val="22"/>
                <w:szCs w:val="22"/>
              </w:rPr>
              <w:t>D</w:t>
            </w:r>
            <w:r>
              <w:rPr>
                <w:rFonts w:ascii="Arial" w:hAnsi="Arial" w:cs="Arial"/>
                <w:color w:val="262626"/>
                <w:sz w:val="22"/>
                <w:szCs w:val="22"/>
              </w:rPr>
              <w:t xml:space="preserve">  </w:t>
            </w:r>
            <w:r w:rsidRPr="009C1064">
              <w:rPr>
                <w:rFonts w:ascii="Arial" w:hAnsi="Arial" w:cs="Arial"/>
                <w:color w:val="262626"/>
                <w:sz w:val="22"/>
                <w:szCs w:val="22"/>
              </w:rPr>
              <w:t>/</w:t>
            </w:r>
            <w:proofErr w:type="gramEnd"/>
            <w:r>
              <w:rPr>
                <w:rFonts w:ascii="Arial" w:hAnsi="Arial" w:cs="Arial"/>
                <w:color w:val="262626"/>
                <w:sz w:val="22"/>
                <w:szCs w:val="22"/>
              </w:rPr>
              <w:t xml:space="preserve">  </w:t>
            </w:r>
            <w:r w:rsidRPr="00CC2CA1">
              <w:rPr>
                <w:rFonts w:ascii="Arial" w:hAnsi="Arial" w:cs="Arial"/>
                <w:color w:val="D9D9D9" w:themeColor="background1" w:themeShade="D9"/>
                <w:sz w:val="22"/>
                <w:szCs w:val="22"/>
              </w:rPr>
              <w:t>M</w:t>
            </w:r>
            <w:r>
              <w:rPr>
                <w:rFonts w:ascii="Arial" w:hAnsi="Arial" w:cs="Arial"/>
                <w:color w:val="262626"/>
                <w:sz w:val="22"/>
                <w:szCs w:val="22"/>
              </w:rPr>
              <w:t xml:space="preserve">   </w:t>
            </w:r>
            <w:r w:rsidRPr="009C1064">
              <w:rPr>
                <w:rFonts w:ascii="Arial" w:hAnsi="Arial" w:cs="Arial"/>
                <w:color w:val="262626"/>
                <w:sz w:val="22"/>
                <w:szCs w:val="22"/>
              </w:rPr>
              <w:t>/</w:t>
            </w:r>
            <w:r>
              <w:rPr>
                <w:rFonts w:ascii="Arial" w:hAnsi="Arial" w:cs="Arial"/>
                <w:color w:val="262626"/>
                <w:sz w:val="22"/>
                <w:szCs w:val="22"/>
              </w:rPr>
              <w:t xml:space="preserve">   </w:t>
            </w:r>
            <w:r w:rsidRPr="00CC2CA1">
              <w:rPr>
                <w:rFonts w:ascii="Arial" w:hAnsi="Arial" w:cs="Arial"/>
                <w:color w:val="D9D9D9" w:themeColor="background1" w:themeShade="D9"/>
                <w:sz w:val="22"/>
                <w:szCs w:val="22"/>
              </w:rPr>
              <w:t>A</w:t>
            </w:r>
            <w:r>
              <w:rPr>
                <w:rFonts w:ascii="Arial" w:hAnsi="Arial" w:cs="Arial"/>
                <w:color w:val="262626"/>
                <w:sz w:val="22"/>
                <w:szCs w:val="22"/>
              </w:rPr>
              <w:t xml:space="preserve">   </w:t>
            </w:r>
          </w:p>
        </w:tc>
      </w:tr>
      <w:tr w:rsidR="00D4442A" w:rsidRPr="00335DC2" w14:paraId="09411D7C" w14:textId="77777777" w:rsidTr="0011228D">
        <w:trPr>
          <w:trHeight w:val="510"/>
        </w:trPr>
        <w:tc>
          <w:tcPr>
            <w:tcW w:w="5954" w:type="dxa"/>
            <w:gridSpan w:val="2"/>
            <w:vAlign w:val="bottom"/>
          </w:tcPr>
          <w:p w14:paraId="1EF8C721" w14:textId="77777777" w:rsidR="00D4442A" w:rsidRPr="009C1064" w:rsidRDefault="0011228D" w:rsidP="0011228D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FACILITADOR</w:t>
            </w:r>
            <w:r w:rsidRPr="009C1064">
              <w:rPr>
                <w:rFonts w:ascii="Arial" w:hAnsi="Arial" w:cs="Arial"/>
                <w:b/>
                <w:color w:val="000000"/>
                <w:sz w:val="22"/>
                <w:szCs w:val="22"/>
              </w:rPr>
              <w:t>: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36" w:type="dxa"/>
            <w:vAlign w:val="bottom"/>
          </w:tcPr>
          <w:p w14:paraId="48FC11BB" w14:textId="77777777" w:rsidR="00D4442A" w:rsidRPr="009C1064" w:rsidRDefault="0011228D" w:rsidP="0011228D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CARGO:</w:t>
            </w:r>
          </w:p>
        </w:tc>
      </w:tr>
      <w:tr w:rsidR="0011228D" w:rsidRPr="00335DC2" w14:paraId="051908B0" w14:textId="77777777" w:rsidTr="0011228D">
        <w:trPr>
          <w:trHeight w:val="510"/>
        </w:trPr>
        <w:tc>
          <w:tcPr>
            <w:tcW w:w="5954" w:type="dxa"/>
            <w:gridSpan w:val="2"/>
            <w:vAlign w:val="bottom"/>
          </w:tcPr>
          <w:p w14:paraId="2214DCC4" w14:textId="77777777" w:rsidR="0011228D" w:rsidRDefault="0011228D" w:rsidP="0011228D">
            <w:pPr>
              <w:spacing w:line="276" w:lineRule="auto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HORA INICIO     </w:t>
            </w:r>
            <w:proofErr w:type="gramStart"/>
            <w:r w:rsidRPr="00CC2CA1">
              <w:rPr>
                <w:rFonts w:ascii="Arial" w:hAnsi="Arial" w:cs="Arial"/>
                <w:color w:val="D9D9D9" w:themeColor="background1" w:themeShade="D9"/>
                <w:sz w:val="22"/>
                <w:szCs w:val="22"/>
              </w:rPr>
              <w:t>HH</w:t>
            </w: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</w:rPr>
              <w:t xml:space="preserve"> </w:t>
            </w:r>
            <w:r w:rsidRPr="009C1064">
              <w:rPr>
                <w:rFonts w:ascii="Arial" w:hAnsi="Arial" w:cs="Arial"/>
                <w:color w:val="595959" w:themeColor="text1" w:themeTint="A6"/>
                <w:sz w:val="22"/>
                <w:szCs w:val="22"/>
              </w:rPr>
              <w:t xml:space="preserve"> :</w:t>
            </w:r>
            <w:proofErr w:type="gramEnd"/>
            <w:r w:rsidRPr="009C1064">
              <w:rPr>
                <w:rFonts w:ascii="Arial" w:hAnsi="Arial" w:cs="Arial"/>
                <w:color w:val="595959" w:themeColor="text1" w:themeTint="A6"/>
                <w:sz w:val="22"/>
                <w:szCs w:val="22"/>
              </w:rPr>
              <w:t xml:space="preserve"> </w:t>
            </w:r>
            <w:r w:rsidRPr="00CC2CA1">
              <w:rPr>
                <w:rFonts w:ascii="Arial" w:hAnsi="Arial" w:cs="Arial"/>
                <w:color w:val="D9D9D9" w:themeColor="background1" w:themeShade="D9"/>
                <w:sz w:val="22"/>
                <w:szCs w:val="22"/>
              </w:rPr>
              <w:t>MM</w:t>
            </w:r>
          </w:p>
        </w:tc>
        <w:tc>
          <w:tcPr>
            <w:tcW w:w="4536" w:type="dxa"/>
            <w:vAlign w:val="bottom"/>
          </w:tcPr>
          <w:p w14:paraId="1565FFF5" w14:textId="77777777" w:rsidR="0011228D" w:rsidRDefault="0011228D" w:rsidP="00CA2C9F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HORA </w:t>
            </w:r>
            <w:r w:rsidRPr="0011228D">
              <w:rPr>
                <w:rFonts w:ascii="Arial" w:hAnsi="Arial" w:cs="Arial"/>
                <w:b/>
                <w:sz w:val="22"/>
                <w:szCs w:val="22"/>
              </w:rPr>
              <w:t>FINAL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color w:val="D9D9D9" w:themeColor="background1" w:themeShade="D9"/>
                <w:sz w:val="22"/>
                <w:szCs w:val="22"/>
              </w:rPr>
              <w:t xml:space="preserve">  </w:t>
            </w:r>
            <w:proofErr w:type="gramStart"/>
            <w:r w:rsidRPr="00CC2CA1">
              <w:rPr>
                <w:rFonts w:ascii="Arial" w:hAnsi="Arial" w:cs="Arial"/>
                <w:color w:val="D9D9D9" w:themeColor="background1" w:themeShade="D9"/>
                <w:sz w:val="22"/>
                <w:szCs w:val="22"/>
              </w:rPr>
              <w:t>HH</w:t>
            </w:r>
            <w:r>
              <w:rPr>
                <w:rFonts w:ascii="Arial" w:hAnsi="Arial" w:cs="Arial"/>
                <w:color w:val="595959" w:themeColor="text1" w:themeTint="A6"/>
                <w:sz w:val="22"/>
                <w:szCs w:val="22"/>
              </w:rPr>
              <w:t xml:space="preserve"> </w:t>
            </w:r>
            <w:r w:rsidRPr="009C1064">
              <w:rPr>
                <w:rFonts w:ascii="Arial" w:hAnsi="Arial" w:cs="Arial"/>
                <w:color w:val="595959" w:themeColor="text1" w:themeTint="A6"/>
                <w:sz w:val="22"/>
                <w:szCs w:val="22"/>
              </w:rPr>
              <w:t xml:space="preserve"> :</w:t>
            </w:r>
            <w:proofErr w:type="gramEnd"/>
            <w:r w:rsidRPr="009C1064">
              <w:rPr>
                <w:rFonts w:ascii="Arial" w:hAnsi="Arial" w:cs="Arial"/>
                <w:color w:val="595959" w:themeColor="text1" w:themeTint="A6"/>
                <w:sz w:val="22"/>
                <w:szCs w:val="22"/>
              </w:rPr>
              <w:t xml:space="preserve"> </w:t>
            </w:r>
            <w:r w:rsidRPr="00CC2CA1">
              <w:rPr>
                <w:rFonts w:ascii="Arial" w:hAnsi="Arial" w:cs="Arial"/>
                <w:color w:val="D9D9D9" w:themeColor="background1" w:themeShade="D9"/>
                <w:sz w:val="22"/>
                <w:szCs w:val="22"/>
              </w:rPr>
              <w:t>MM</w:t>
            </w:r>
          </w:p>
        </w:tc>
      </w:tr>
      <w:tr w:rsidR="00D4442A" w:rsidRPr="00335DC2" w14:paraId="399E7872" w14:textId="77777777" w:rsidTr="009C1064">
        <w:trPr>
          <w:trHeight w:val="510"/>
        </w:trPr>
        <w:tc>
          <w:tcPr>
            <w:tcW w:w="10490" w:type="dxa"/>
            <w:gridSpan w:val="3"/>
            <w:vAlign w:val="bottom"/>
          </w:tcPr>
          <w:p w14:paraId="2C6F01A2" w14:textId="77777777" w:rsidR="00D4442A" w:rsidRPr="00335DC2" w:rsidRDefault="00335DC2" w:rsidP="00335DC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TEMA</w:t>
            </w:r>
            <w:r w:rsidR="00D4442A" w:rsidRPr="00335DC2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645CF0" w:rsidRPr="00335DC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645CF0" w:rsidRPr="00335DC2" w14:paraId="467D09DD" w14:textId="77777777" w:rsidTr="009C1064">
        <w:trPr>
          <w:trHeight w:val="510"/>
        </w:trPr>
        <w:tc>
          <w:tcPr>
            <w:tcW w:w="1287" w:type="dxa"/>
            <w:vAlign w:val="center"/>
          </w:tcPr>
          <w:p w14:paraId="0F7F8A07" w14:textId="77777777" w:rsidR="00645CF0" w:rsidRPr="00335DC2" w:rsidRDefault="00645CF0" w:rsidP="00335DC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bCs/>
                <w:sz w:val="22"/>
                <w:szCs w:val="22"/>
              </w:rPr>
              <w:t>Objetivo:</w:t>
            </w:r>
          </w:p>
        </w:tc>
        <w:tc>
          <w:tcPr>
            <w:tcW w:w="9203" w:type="dxa"/>
            <w:gridSpan w:val="2"/>
            <w:vAlign w:val="bottom"/>
          </w:tcPr>
          <w:p w14:paraId="2ADEF580" w14:textId="77777777" w:rsidR="00645CF0" w:rsidRPr="00335DC2" w:rsidRDefault="00645CF0" w:rsidP="00335DC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4442A" w:rsidRPr="00335DC2" w14:paraId="2CBC026B" w14:textId="77777777" w:rsidTr="009C1064">
        <w:trPr>
          <w:trHeight w:val="510"/>
        </w:trPr>
        <w:tc>
          <w:tcPr>
            <w:tcW w:w="10490" w:type="dxa"/>
            <w:gridSpan w:val="3"/>
            <w:vAlign w:val="bottom"/>
          </w:tcPr>
          <w:p w14:paraId="45F03F5F" w14:textId="77777777" w:rsidR="00D4442A" w:rsidRPr="00335DC2" w:rsidRDefault="00D4442A" w:rsidP="00335DC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4442A" w:rsidRPr="00335DC2" w14:paraId="27F0D34F" w14:textId="77777777" w:rsidTr="009C1064">
        <w:trPr>
          <w:trHeight w:val="510"/>
        </w:trPr>
        <w:tc>
          <w:tcPr>
            <w:tcW w:w="10490" w:type="dxa"/>
            <w:gridSpan w:val="3"/>
            <w:vAlign w:val="bottom"/>
          </w:tcPr>
          <w:p w14:paraId="43B593B8" w14:textId="77777777" w:rsidR="00D4442A" w:rsidRPr="00335DC2" w:rsidRDefault="00D4442A" w:rsidP="00335DC2">
            <w:pPr>
              <w:pStyle w:val="Ttulo2"/>
              <w:jc w:val="left"/>
              <w:rPr>
                <w:sz w:val="22"/>
                <w:szCs w:val="22"/>
              </w:rPr>
            </w:pPr>
          </w:p>
        </w:tc>
      </w:tr>
      <w:tr w:rsidR="00645CF0" w:rsidRPr="00335DC2" w14:paraId="3163E2D3" w14:textId="77777777" w:rsidTr="009C1064">
        <w:trPr>
          <w:trHeight w:val="510"/>
        </w:trPr>
        <w:tc>
          <w:tcPr>
            <w:tcW w:w="10490" w:type="dxa"/>
            <w:gridSpan w:val="3"/>
            <w:vAlign w:val="bottom"/>
          </w:tcPr>
          <w:p w14:paraId="5CE752E4" w14:textId="77777777" w:rsidR="00645CF0" w:rsidRPr="00335DC2" w:rsidRDefault="00645CF0" w:rsidP="00335DC2">
            <w:pPr>
              <w:pStyle w:val="Ttulo2"/>
              <w:jc w:val="left"/>
              <w:rPr>
                <w:sz w:val="22"/>
                <w:szCs w:val="22"/>
              </w:rPr>
            </w:pPr>
          </w:p>
        </w:tc>
      </w:tr>
    </w:tbl>
    <w:p w14:paraId="60018501" w14:textId="77777777" w:rsidR="00412CA8" w:rsidRPr="00335DC2" w:rsidRDefault="00412CA8" w:rsidP="00236652">
      <w:pPr>
        <w:pStyle w:val="Ttulo2"/>
        <w:rPr>
          <w:sz w:val="22"/>
          <w:szCs w:val="22"/>
        </w:rPr>
      </w:pPr>
    </w:p>
    <w:p w14:paraId="355854BA" w14:textId="77777777" w:rsidR="00236652" w:rsidRPr="00335DC2" w:rsidRDefault="00236652" w:rsidP="00236652">
      <w:pPr>
        <w:pStyle w:val="Ttulo2"/>
        <w:rPr>
          <w:sz w:val="22"/>
          <w:szCs w:val="22"/>
        </w:rPr>
      </w:pPr>
      <w:r w:rsidRPr="00335DC2">
        <w:rPr>
          <w:sz w:val="22"/>
          <w:szCs w:val="22"/>
        </w:rPr>
        <w:t>ASISTENTES</w:t>
      </w:r>
    </w:p>
    <w:p w14:paraId="18B7237D" w14:textId="77777777" w:rsidR="00236652" w:rsidRPr="00335DC2" w:rsidRDefault="00236652" w:rsidP="00236652">
      <w:pPr>
        <w:rPr>
          <w:rFonts w:ascii="Arial" w:hAnsi="Arial" w:cs="Arial"/>
          <w:sz w:val="22"/>
          <w:szCs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6"/>
        <w:gridCol w:w="3281"/>
        <w:gridCol w:w="1571"/>
        <w:gridCol w:w="2977"/>
        <w:gridCol w:w="2115"/>
      </w:tblGrid>
      <w:tr w:rsidR="00236652" w:rsidRPr="00335DC2" w14:paraId="311EA20F" w14:textId="77777777" w:rsidTr="00335DC2">
        <w:trPr>
          <w:trHeight w:val="442"/>
        </w:trPr>
        <w:tc>
          <w:tcPr>
            <w:tcW w:w="546" w:type="dxa"/>
            <w:vAlign w:val="center"/>
          </w:tcPr>
          <w:p w14:paraId="44D92390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3281" w:type="dxa"/>
            <w:vAlign w:val="center"/>
          </w:tcPr>
          <w:p w14:paraId="59362B25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571" w:type="dxa"/>
            <w:vAlign w:val="center"/>
          </w:tcPr>
          <w:p w14:paraId="0E22107F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bCs/>
                <w:sz w:val="22"/>
                <w:szCs w:val="22"/>
              </w:rPr>
              <w:t>CEDULA</w:t>
            </w:r>
          </w:p>
        </w:tc>
        <w:tc>
          <w:tcPr>
            <w:tcW w:w="2977" w:type="dxa"/>
            <w:vAlign w:val="center"/>
          </w:tcPr>
          <w:p w14:paraId="4BDF9ABF" w14:textId="77777777" w:rsidR="00236652" w:rsidRPr="00335DC2" w:rsidRDefault="00065D0E" w:rsidP="00335DC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2115" w:type="dxa"/>
            <w:vAlign w:val="center"/>
          </w:tcPr>
          <w:p w14:paraId="5C407D95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bCs/>
                <w:sz w:val="22"/>
                <w:szCs w:val="22"/>
              </w:rPr>
              <w:t>FIRMA</w:t>
            </w:r>
          </w:p>
        </w:tc>
      </w:tr>
      <w:tr w:rsidR="00236652" w:rsidRPr="00335DC2" w14:paraId="0C9CAD9B" w14:textId="77777777" w:rsidTr="001C78AA">
        <w:trPr>
          <w:trHeight w:val="510"/>
        </w:trPr>
        <w:tc>
          <w:tcPr>
            <w:tcW w:w="546" w:type="dxa"/>
            <w:vAlign w:val="center"/>
          </w:tcPr>
          <w:p w14:paraId="7F3BE69F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3281" w:type="dxa"/>
            <w:vAlign w:val="center"/>
          </w:tcPr>
          <w:p w14:paraId="380B6569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vAlign w:val="center"/>
          </w:tcPr>
          <w:p w14:paraId="283E4C88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790AB9A5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vAlign w:val="center"/>
          </w:tcPr>
          <w:p w14:paraId="2B80F0A5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36652" w:rsidRPr="00335DC2" w14:paraId="7EB41318" w14:textId="77777777" w:rsidTr="001C78AA">
        <w:trPr>
          <w:trHeight w:val="510"/>
        </w:trPr>
        <w:tc>
          <w:tcPr>
            <w:tcW w:w="546" w:type="dxa"/>
            <w:vAlign w:val="center"/>
          </w:tcPr>
          <w:p w14:paraId="71BCC79B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3281" w:type="dxa"/>
            <w:vAlign w:val="center"/>
          </w:tcPr>
          <w:p w14:paraId="72427D44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vAlign w:val="center"/>
          </w:tcPr>
          <w:p w14:paraId="7BCC928F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721F77B3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vAlign w:val="center"/>
          </w:tcPr>
          <w:p w14:paraId="3C4002B1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36652" w:rsidRPr="00335DC2" w14:paraId="50491B06" w14:textId="77777777" w:rsidTr="001C78AA">
        <w:trPr>
          <w:trHeight w:val="510"/>
        </w:trPr>
        <w:tc>
          <w:tcPr>
            <w:tcW w:w="546" w:type="dxa"/>
            <w:vAlign w:val="center"/>
          </w:tcPr>
          <w:p w14:paraId="5D4D74E8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3281" w:type="dxa"/>
            <w:vAlign w:val="center"/>
          </w:tcPr>
          <w:p w14:paraId="7F8AC56A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vAlign w:val="center"/>
          </w:tcPr>
          <w:p w14:paraId="09C46B3F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4F530D8D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vAlign w:val="center"/>
          </w:tcPr>
          <w:p w14:paraId="403BC6DE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36652" w:rsidRPr="00335DC2" w14:paraId="3BC56E6B" w14:textId="77777777" w:rsidTr="001C78AA">
        <w:trPr>
          <w:trHeight w:val="510"/>
        </w:trPr>
        <w:tc>
          <w:tcPr>
            <w:tcW w:w="546" w:type="dxa"/>
            <w:vAlign w:val="center"/>
          </w:tcPr>
          <w:p w14:paraId="1F9E8FFF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3281" w:type="dxa"/>
            <w:vAlign w:val="center"/>
          </w:tcPr>
          <w:p w14:paraId="2106E2CF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vAlign w:val="center"/>
          </w:tcPr>
          <w:p w14:paraId="2037E961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1C010156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vAlign w:val="center"/>
          </w:tcPr>
          <w:p w14:paraId="6D9D0493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236652" w:rsidRPr="00335DC2" w14:paraId="4A799BFF" w14:textId="77777777" w:rsidTr="001C78AA">
        <w:trPr>
          <w:trHeight w:val="510"/>
        </w:trPr>
        <w:tc>
          <w:tcPr>
            <w:tcW w:w="546" w:type="dxa"/>
            <w:vAlign w:val="center"/>
          </w:tcPr>
          <w:p w14:paraId="2029D1D2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3281" w:type="dxa"/>
            <w:vAlign w:val="center"/>
          </w:tcPr>
          <w:p w14:paraId="7F631BAF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vAlign w:val="center"/>
          </w:tcPr>
          <w:p w14:paraId="182A03D6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1EE1D494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vAlign w:val="center"/>
          </w:tcPr>
          <w:p w14:paraId="58A4EF35" w14:textId="77777777" w:rsidR="00236652" w:rsidRPr="00335DC2" w:rsidRDefault="0023665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21C2F" w:rsidRPr="00335DC2" w14:paraId="0E59F445" w14:textId="77777777" w:rsidTr="001C78AA">
        <w:trPr>
          <w:trHeight w:val="510"/>
        </w:trPr>
        <w:tc>
          <w:tcPr>
            <w:tcW w:w="546" w:type="dxa"/>
            <w:vAlign w:val="center"/>
          </w:tcPr>
          <w:p w14:paraId="36625403" w14:textId="77777777" w:rsidR="00121C2F" w:rsidRPr="00335DC2" w:rsidRDefault="00121C2F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3281" w:type="dxa"/>
            <w:vAlign w:val="center"/>
          </w:tcPr>
          <w:p w14:paraId="753DD0C7" w14:textId="77777777" w:rsidR="00121C2F" w:rsidRPr="00335DC2" w:rsidRDefault="00121C2F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vAlign w:val="center"/>
          </w:tcPr>
          <w:p w14:paraId="5F7F4C64" w14:textId="77777777" w:rsidR="00121C2F" w:rsidRPr="00335DC2" w:rsidRDefault="00121C2F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31A279F6" w14:textId="77777777" w:rsidR="00121C2F" w:rsidRPr="00335DC2" w:rsidRDefault="00121C2F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vAlign w:val="center"/>
          </w:tcPr>
          <w:p w14:paraId="412D9FD8" w14:textId="77777777" w:rsidR="00121C2F" w:rsidRPr="00335DC2" w:rsidRDefault="00121C2F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05862" w:rsidRPr="00335DC2" w14:paraId="01393472" w14:textId="77777777" w:rsidTr="001C78AA">
        <w:trPr>
          <w:trHeight w:val="510"/>
        </w:trPr>
        <w:tc>
          <w:tcPr>
            <w:tcW w:w="546" w:type="dxa"/>
            <w:vAlign w:val="center"/>
          </w:tcPr>
          <w:p w14:paraId="2BFCA387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sz w:val="22"/>
                <w:szCs w:val="22"/>
              </w:rPr>
              <w:t>7</w:t>
            </w:r>
          </w:p>
        </w:tc>
        <w:tc>
          <w:tcPr>
            <w:tcW w:w="3281" w:type="dxa"/>
            <w:vAlign w:val="center"/>
          </w:tcPr>
          <w:p w14:paraId="161A4F2F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vAlign w:val="center"/>
          </w:tcPr>
          <w:p w14:paraId="0A5C6916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16382E83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vAlign w:val="center"/>
          </w:tcPr>
          <w:p w14:paraId="045D0FF1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05862" w:rsidRPr="00335DC2" w14:paraId="3F961F0F" w14:textId="77777777" w:rsidTr="001C78AA">
        <w:trPr>
          <w:trHeight w:val="510"/>
        </w:trPr>
        <w:tc>
          <w:tcPr>
            <w:tcW w:w="546" w:type="dxa"/>
            <w:vAlign w:val="center"/>
          </w:tcPr>
          <w:p w14:paraId="0A9DAD1E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sz w:val="22"/>
                <w:szCs w:val="22"/>
              </w:rPr>
              <w:t>8</w:t>
            </w:r>
          </w:p>
        </w:tc>
        <w:tc>
          <w:tcPr>
            <w:tcW w:w="3281" w:type="dxa"/>
            <w:vAlign w:val="center"/>
          </w:tcPr>
          <w:p w14:paraId="5E07181D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vAlign w:val="center"/>
          </w:tcPr>
          <w:p w14:paraId="5134E910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75DDE8C5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vAlign w:val="center"/>
          </w:tcPr>
          <w:p w14:paraId="5D37C53A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05862" w:rsidRPr="00335DC2" w14:paraId="38E9E8B1" w14:textId="77777777" w:rsidTr="001C78AA">
        <w:trPr>
          <w:trHeight w:val="510"/>
        </w:trPr>
        <w:tc>
          <w:tcPr>
            <w:tcW w:w="546" w:type="dxa"/>
            <w:vAlign w:val="center"/>
          </w:tcPr>
          <w:p w14:paraId="7D3245E2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sz w:val="22"/>
                <w:szCs w:val="22"/>
              </w:rPr>
              <w:t>9</w:t>
            </w:r>
          </w:p>
        </w:tc>
        <w:tc>
          <w:tcPr>
            <w:tcW w:w="3281" w:type="dxa"/>
            <w:vAlign w:val="center"/>
          </w:tcPr>
          <w:p w14:paraId="0CAFDB3A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vAlign w:val="center"/>
          </w:tcPr>
          <w:p w14:paraId="5179F7BE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4F220C4A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vAlign w:val="center"/>
          </w:tcPr>
          <w:p w14:paraId="683E4BAC" w14:textId="77777777" w:rsidR="00105862" w:rsidRPr="00335DC2" w:rsidRDefault="00105862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12CA8" w:rsidRPr="00335DC2" w14:paraId="6B7363ED" w14:textId="77777777" w:rsidTr="001C78AA">
        <w:trPr>
          <w:trHeight w:val="510"/>
        </w:trPr>
        <w:tc>
          <w:tcPr>
            <w:tcW w:w="546" w:type="dxa"/>
            <w:vAlign w:val="center"/>
          </w:tcPr>
          <w:p w14:paraId="009094AA" w14:textId="77777777" w:rsidR="00412CA8" w:rsidRPr="00335DC2" w:rsidRDefault="00412CA8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  <w:tc>
          <w:tcPr>
            <w:tcW w:w="3281" w:type="dxa"/>
            <w:vAlign w:val="center"/>
          </w:tcPr>
          <w:p w14:paraId="45A3E060" w14:textId="77777777" w:rsidR="00412CA8" w:rsidRPr="00335DC2" w:rsidRDefault="00412CA8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vAlign w:val="center"/>
          </w:tcPr>
          <w:p w14:paraId="3AE39992" w14:textId="77777777" w:rsidR="00412CA8" w:rsidRPr="00335DC2" w:rsidRDefault="00412CA8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48873B0C" w14:textId="77777777" w:rsidR="00412CA8" w:rsidRPr="00335DC2" w:rsidRDefault="00412CA8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vAlign w:val="center"/>
          </w:tcPr>
          <w:p w14:paraId="06F1205E" w14:textId="77777777" w:rsidR="00412CA8" w:rsidRPr="00335DC2" w:rsidRDefault="00412CA8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12CA8" w:rsidRPr="00335DC2" w14:paraId="5322FBDE" w14:textId="77777777" w:rsidTr="001C78AA">
        <w:trPr>
          <w:trHeight w:val="510"/>
        </w:trPr>
        <w:tc>
          <w:tcPr>
            <w:tcW w:w="546" w:type="dxa"/>
            <w:vAlign w:val="center"/>
          </w:tcPr>
          <w:p w14:paraId="44CD7AA0" w14:textId="77777777" w:rsidR="00412CA8" w:rsidRPr="00335DC2" w:rsidRDefault="00412CA8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sz w:val="22"/>
                <w:szCs w:val="22"/>
              </w:rPr>
              <w:t>11</w:t>
            </w:r>
          </w:p>
        </w:tc>
        <w:tc>
          <w:tcPr>
            <w:tcW w:w="3281" w:type="dxa"/>
            <w:vAlign w:val="center"/>
          </w:tcPr>
          <w:p w14:paraId="19E62BF6" w14:textId="77777777" w:rsidR="00412CA8" w:rsidRPr="00335DC2" w:rsidRDefault="00412CA8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vAlign w:val="center"/>
          </w:tcPr>
          <w:p w14:paraId="2E313C0F" w14:textId="77777777" w:rsidR="00412CA8" w:rsidRPr="00335DC2" w:rsidRDefault="00412CA8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31D9CE10" w14:textId="77777777" w:rsidR="00412CA8" w:rsidRPr="00335DC2" w:rsidRDefault="00412CA8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vAlign w:val="center"/>
          </w:tcPr>
          <w:p w14:paraId="0BC301A6" w14:textId="77777777" w:rsidR="00412CA8" w:rsidRPr="00335DC2" w:rsidRDefault="00412CA8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0E57ADCE" w14:textId="77777777" w:rsidTr="001C78AA">
        <w:trPr>
          <w:trHeight w:val="510"/>
        </w:trPr>
        <w:tc>
          <w:tcPr>
            <w:tcW w:w="546" w:type="dxa"/>
            <w:vAlign w:val="center"/>
          </w:tcPr>
          <w:p w14:paraId="5E0E30CC" w14:textId="053C4A4E" w:rsidR="00D4369B" w:rsidRPr="00335DC2" w:rsidRDefault="00D4369B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12</w:t>
            </w:r>
          </w:p>
        </w:tc>
        <w:tc>
          <w:tcPr>
            <w:tcW w:w="3281" w:type="dxa"/>
            <w:vAlign w:val="center"/>
          </w:tcPr>
          <w:p w14:paraId="6172E743" w14:textId="77777777" w:rsidR="00D4369B" w:rsidRPr="00335DC2" w:rsidRDefault="00D4369B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vAlign w:val="center"/>
          </w:tcPr>
          <w:p w14:paraId="101ED76D" w14:textId="77777777" w:rsidR="00D4369B" w:rsidRPr="00335DC2" w:rsidRDefault="00D4369B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0A3B1B29" w14:textId="77777777" w:rsidR="00D4369B" w:rsidRPr="00335DC2" w:rsidRDefault="00D4369B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vAlign w:val="center"/>
          </w:tcPr>
          <w:p w14:paraId="188DADF7" w14:textId="77777777" w:rsidR="00D4369B" w:rsidRPr="00335DC2" w:rsidRDefault="00D4369B" w:rsidP="00335DC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4F21C7A6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E8D43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4369B">
              <w:rPr>
                <w:rFonts w:ascii="Arial" w:hAnsi="Arial" w:cs="Arial"/>
                <w:b/>
                <w:sz w:val="22"/>
                <w:szCs w:val="22"/>
              </w:rPr>
              <w:lastRenderedPageBreak/>
              <w:t>No.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E19CF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4369B"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E534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4369B">
              <w:rPr>
                <w:rFonts w:ascii="Arial" w:hAnsi="Arial" w:cs="Arial"/>
                <w:b/>
                <w:sz w:val="22"/>
                <w:szCs w:val="22"/>
              </w:rPr>
              <w:t>CEDULA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5CEE9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4369B"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FA461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4369B">
              <w:rPr>
                <w:rFonts w:ascii="Arial" w:hAnsi="Arial" w:cs="Arial"/>
                <w:b/>
                <w:sz w:val="22"/>
                <w:szCs w:val="22"/>
              </w:rPr>
              <w:t>FIRMA</w:t>
            </w:r>
          </w:p>
        </w:tc>
      </w:tr>
      <w:tr w:rsidR="00D4369B" w:rsidRPr="00335DC2" w14:paraId="75F9476D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4FDCD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13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97ACA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85EA3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38973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CF2BF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300FF112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609B8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14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FD20D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A2074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BD2FE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A0D5F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4A7F3043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0073E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15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CF36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FD7E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0B16C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376BF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701D5C97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B60FF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16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4C445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A564C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D632C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2665A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70F69940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5FB27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17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0C908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D04C8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D546E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CEFC1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7086E76E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19CC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18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4702A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D8EB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18B2A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46AEE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15CF7C63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94A6F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19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92991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C5DB9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4359C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96C60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793649AF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3AFD0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CB433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9E91D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0B62E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9E8D7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6FFA66BA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5A6A7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21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713AE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F132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3F617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48B8D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2F6F0634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EAD9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22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57BA5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549AD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83881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C91B7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25C8D516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DC1F2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23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63E93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B6932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F43D5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A23B6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6F595262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369E9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5DC2">
              <w:rPr>
                <w:rFonts w:ascii="Arial" w:hAnsi="Arial" w:cs="Arial"/>
                <w:b/>
                <w:sz w:val="22"/>
                <w:szCs w:val="22"/>
              </w:rPr>
              <w:t>2</w:t>
            </w:r>
            <w:r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2DCF9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40151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577D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0592A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48CB72D3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A674C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25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A574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D1A9F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32A8A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3D5BD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0550A2C3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0E736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26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E54B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376EA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5D4D6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2E9D0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3480D5A3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0D049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27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331E6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E12EE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9199D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87E45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43926079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0AD60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28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80993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4341A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FB244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DF53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0CB41536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DC52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29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011E0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AA148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A1801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7B7D4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65784542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E803F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30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AE39B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A6862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33E7D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0EE70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020239A5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5D782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31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96A99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B3749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4E534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9D521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07FA319D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A1C93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32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FEA2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3656B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6882B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2D2B5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24B2FD06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E0EEE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33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F9175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C1CE8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DBD3C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16F2E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1CDA72B8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18355" w14:textId="77777777" w:rsidR="00D4369B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34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178A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E3CB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EE635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26070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4369B" w:rsidRPr="00335DC2" w14:paraId="678680BA" w14:textId="77777777" w:rsidTr="00D4369B">
        <w:trPr>
          <w:trHeight w:val="51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202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35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26CF0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A2574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BAD21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DAA98" w14:textId="77777777" w:rsidR="00D4369B" w:rsidRPr="00335DC2" w:rsidRDefault="00D4369B" w:rsidP="00B457C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0256731" w14:textId="77777777" w:rsidR="00D4442A" w:rsidRPr="001C78AA" w:rsidRDefault="00D4442A" w:rsidP="001C78AA">
      <w:pPr>
        <w:rPr>
          <w:rFonts w:ascii="Arial" w:hAnsi="Arial" w:cs="Arial"/>
          <w:b/>
          <w:sz w:val="20"/>
          <w:szCs w:val="22"/>
        </w:rPr>
      </w:pPr>
    </w:p>
    <w:sectPr w:rsidR="00D4442A" w:rsidRPr="001C78AA" w:rsidSect="002C2E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1134" w:right="1134" w:bottom="709" w:left="1134" w:header="42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1671C" w14:textId="77777777" w:rsidR="00DC4972" w:rsidRDefault="00DC4972" w:rsidP="00E06A8B">
      <w:r>
        <w:separator/>
      </w:r>
    </w:p>
  </w:endnote>
  <w:endnote w:type="continuationSeparator" w:id="0">
    <w:p w14:paraId="2763B38D" w14:textId="77777777" w:rsidR="00DC4972" w:rsidRDefault="00DC4972" w:rsidP="00E06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1C295" w14:textId="77777777" w:rsidR="002C2E5A" w:rsidRDefault="002C2E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6030" w14:textId="77777777" w:rsidR="002C2E5A" w:rsidRDefault="002C2E5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8B23" w14:textId="77777777" w:rsidR="002C2E5A" w:rsidRDefault="002C2E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C293C" w14:textId="77777777" w:rsidR="00DC4972" w:rsidRDefault="00DC4972" w:rsidP="00E06A8B">
      <w:r>
        <w:separator/>
      </w:r>
    </w:p>
  </w:footnote>
  <w:footnote w:type="continuationSeparator" w:id="0">
    <w:p w14:paraId="22319149" w14:textId="77777777" w:rsidR="00DC4972" w:rsidRDefault="00DC4972" w:rsidP="00E06A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08C13" w14:textId="77777777" w:rsidR="002C2E5A" w:rsidRDefault="002C2E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210294501"/>
  <w:p w14:paraId="00CC38A6" w14:textId="2860297E" w:rsidR="00DC6460" w:rsidRDefault="002C2E5A" w:rsidP="002C2E5A">
    <w:pPr>
      <w:pStyle w:val="Encabezado"/>
      <w:ind w:left="-284" w:firstLine="568"/>
    </w:pPr>
    <w:r>
      <w:object w:dxaOrig="10020" w:dyaOrig="1095" w14:anchorId="073F74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482.25pt;height:56.4pt">
          <v:imagedata r:id="rId1" o:title=""/>
          <o:lock v:ext="edit" aspectratio="f"/>
        </v:shape>
        <o:OLEObject Type="Link" ProgID="Excel.SheetMacroEnabled.12" ShapeID="_x0000_i1027" DrawAspect="Content" r:id="rId2" UpdateMode="Always">
          <o:LinkType>EnhancedMetaFile</o:LinkType>
          <o:LockedField>false</o:LockedField>
          <o:FieldCodes>\f 0 \* MERGEFORMAT</o:FieldCodes>
        </o:OLEObject>
      </w:object>
    </w:r>
    <w:bookmarkEnd w:id="0"/>
  </w:p>
  <w:p w14:paraId="0D900D87" w14:textId="77777777" w:rsidR="002C2E5A" w:rsidRPr="00233DB4" w:rsidRDefault="002C2E5A" w:rsidP="002C2E5A">
    <w:pPr>
      <w:pStyle w:val="Encabezado"/>
      <w:ind w:left="-284" w:firstLine="56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1296B" w14:textId="77777777" w:rsidR="002C2E5A" w:rsidRDefault="002C2E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3294F"/>
    <w:multiLevelType w:val="hybridMultilevel"/>
    <w:tmpl w:val="D9205FA4"/>
    <w:lvl w:ilvl="0" w:tplc="CC2C5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2B6D8D"/>
    <w:multiLevelType w:val="hybridMultilevel"/>
    <w:tmpl w:val="AEA6BF7C"/>
    <w:lvl w:ilvl="0" w:tplc="E3967E4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275608">
    <w:abstractNumId w:val="1"/>
  </w:num>
  <w:num w:numId="2" w16cid:durableId="94302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33E7"/>
    <w:rsid w:val="000335F5"/>
    <w:rsid w:val="00057F4B"/>
    <w:rsid w:val="00065D0E"/>
    <w:rsid w:val="00066A73"/>
    <w:rsid w:val="00090FD2"/>
    <w:rsid w:val="000E6D2D"/>
    <w:rsid w:val="00105862"/>
    <w:rsid w:val="0011228D"/>
    <w:rsid w:val="00121C2F"/>
    <w:rsid w:val="001B0EB7"/>
    <w:rsid w:val="001C78AA"/>
    <w:rsid w:val="001D1762"/>
    <w:rsid w:val="001D3F24"/>
    <w:rsid w:val="00213DDF"/>
    <w:rsid w:val="00233DB4"/>
    <w:rsid w:val="00236652"/>
    <w:rsid w:val="00237E9C"/>
    <w:rsid w:val="0026272E"/>
    <w:rsid w:val="002650FE"/>
    <w:rsid w:val="002C2E5A"/>
    <w:rsid w:val="002D570E"/>
    <w:rsid w:val="002E4CEF"/>
    <w:rsid w:val="002F6D83"/>
    <w:rsid w:val="00335DC2"/>
    <w:rsid w:val="0033726C"/>
    <w:rsid w:val="003454C3"/>
    <w:rsid w:val="00355004"/>
    <w:rsid w:val="003607CF"/>
    <w:rsid w:val="00370D54"/>
    <w:rsid w:val="003F77A2"/>
    <w:rsid w:val="00404EEF"/>
    <w:rsid w:val="00412CA8"/>
    <w:rsid w:val="0041668E"/>
    <w:rsid w:val="00461C0B"/>
    <w:rsid w:val="004866A3"/>
    <w:rsid w:val="004D4A92"/>
    <w:rsid w:val="004D4D17"/>
    <w:rsid w:val="005324A7"/>
    <w:rsid w:val="00535BEF"/>
    <w:rsid w:val="00544749"/>
    <w:rsid w:val="005536D5"/>
    <w:rsid w:val="0057632E"/>
    <w:rsid w:val="005B1701"/>
    <w:rsid w:val="005B4EE2"/>
    <w:rsid w:val="005D6392"/>
    <w:rsid w:val="005E5FF2"/>
    <w:rsid w:val="00641FAA"/>
    <w:rsid w:val="00643046"/>
    <w:rsid w:val="00645CF0"/>
    <w:rsid w:val="0070024D"/>
    <w:rsid w:val="007361FB"/>
    <w:rsid w:val="0073650B"/>
    <w:rsid w:val="00783F2B"/>
    <w:rsid w:val="007A5AFC"/>
    <w:rsid w:val="007C2B91"/>
    <w:rsid w:val="007C2BC1"/>
    <w:rsid w:val="007D45E5"/>
    <w:rsid w:val="007E08D5"/>
    <w:rsid w:val="007E18F6"/>
    <w:rsid w:val="00860F0C"/>
    <w:rsid w:val="008628F2"/>
    <w:rsid w:val="00882AB6"/>
    <w:rsid w:val="008A0B02"/>
    <w:rsid w:val="008D1659"/>
    <w:rsid w:val="008E098E"/>
    <w:rsid w:val="008E29E9"/>
    <w:rsid w:val="00903BE2"/>
    <w:rsid w:val="00910D16"/>
    <w:rsid w:val="009316C1"/>
    <w:rsid w:val="00943523"/>
    <w:rsid w:val="0094473C"/>
    <w:rsid w:val="009863E1"/>
    <w:rsid w:val="009B2B68"/>
    <w:rsid w:val="009C1064"/>
    <w:rsid w:val="00A075F5"/>
    <w:rsid w:val="00A632B1"/>
    <w:rsid w:val="00A87E8F"/>
    <w:rsid w:val="00AD7808"/>
    <w:rsid w:val="00B37A83"/>
    <w:rsid w:val="00B43C75"/>
    <w:rsid w:val="00B71CE7"/>
    <w:rsid w:val="00B80BA6"/>
    <w:rsid w:val="00BA542D"/>
    <w:rsid w:val="00BD4153"/>
    <w:rsid w:val="00BE1A2A"/>
    <w:rsid w:val="00C02636"/>
    <w:rsid w:val="00C164E9"/>
    <w:rsid w:val="00C37FF0"/>
    <w:rsid w:val="00C57259"/>
    <w:rsid w:val="00C75692"/>
    <w:rsid w:val="00CA2C9F"/>
    <w:rsid w:val="00CB3ECB"/>
    <w:rsid w:val="00CC2CA1"/>
    <w:rsid w:val="00D06C11"/>
    <w:rsid w:val="00D4369B"/>
    <w:rsid w:val="00D4442A"/>
    <w:rsid w:val="00D716AA"/>
    <w:rsid w:val="00DB0025"/>
    <w:rsid w:val="00DC289B"/>
    <w:rsid w:val="00DC4972"/>
    <w:rsid w:val="00DC6460"/>
    <w:rsid w:val="00E06A8B"/>
    <w:rsid w:val="00E14D33"/>
    <w:rsid w:val="00E338BB"/>
    <w:rsid w:val="00E54711"/>
    <w:rsid w:val="00E81721"/>
    <w:rsid w:val="00EA0B21"/>
    <w:rsid w:val="00EA0FC1"/>
    <w:rsid w:val="00EA77D9"/>
    <w:rsid w:val="00ED1FCE"/>
    <w:rsid w:val="00ED2E33"/>
    <w:rsid w:val="00ED6E97"/>
    <w:rsid w:val="00EF0DA6"/>
    <w:rsid w:val="00EF32CB"/>
    <w:rsid w:val="00EF465D"/>
    <w:rsid w:val="00EF5CA4"/>
    <w:rsid w:val="00F0280E"/>
    <w:rsid w:val="00F158C2"/>
    <w:rsid w:val="00F1661D"/>
    <w:rsid w:val="00F23512"/>
    <w:rsid w:val="00F32FB1"/>
    <w:rsid w:val="00F42455"/>
    <w:rsid w:val="00F90069"/>
    <w:rsid w:val="00F90D4C"/>
    <w:rsid w:val="00FA1F10"/>
    <w:rsid w:val="00FB6A74"/>
    <w:rsid w:val="00FC33E7"/>
    <w:rsid w:val="00FE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DB0D32"/>
  <w15:docId w15:val="{CBB46101-1EF2-496A-8799-F4144277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3DDF"/>
    <w:rPr>
      <w:sz w:val="24"/>
      <w:szCs w:val="24"/>
    </w:rPr>
  </w:style>
  <w:style w:type="paragraph" w:styleId="Ttulo1">
    <w:name w:val="heading 1"/>
    <w:basedOn w:val="Normal"/>
    <w:next w:val="Normal"/>
    <w:qFormat/>
    <w:rsid w:val="00213DDF"/>
    <w:pPr>
      <w:keepNext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hAnsi="Arial"/>
      <w:b/>
      <w:i/>
      <w:sz w:val="16"/>
      <w:szCs w:val="20"/>
      <w:lang w:val="es-CO"/>
    </w:rPr>
  </w:style>
  <w:style w:type="paragraph" w:styleId="Ttulo2">
    <w:name w:val="heading 2"/>
    <w:basedOn w:val="Normal"/>
    <w:next w:val="Normal"/>
    <w:qFormat/>
    <w:rsid w:val="00213DDF"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rsid w:val="00213DDF"/>
    <w:pPr>
      <w:keepNext/>
      <w:outlineLvl w:val="2"/>
    </w:pPr>
    <w:rPr>
      <w:rFonts w:ascii="Arial" w:hAnsi="Arial"/>
      <w:i/>
      <w:iCs/>
      <w:sz w:val="20"/>
    </w:rPr>
  </w:style>
  <w:style w:type="paragraph" w:styleId="Ttulo4">
    <w:name w:val="heading 4"/>
    <w:basedOn w:val="Normal"/>
    <w:next w:val="Normal"/>
    <w:qFormat/>
    <w:rsid w:val="00213DDF"/>
    <w:pPr>
      <w:keepNext/>
      <w:outlineLvl w:val="3"/>
    </w:pPr>
    <w:rPr>
      <w:rFonts w:ascii="Arial" w:hAnsi="Arial" w:cs="Arial"/>
      <w:b/>
      <w:bCs/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1"/>
    <w:basedOn w:val="Normal"/>
    <w:link w:val="EncabezadoCar"/>
    <w:rsid w:val="00213DDF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s-CO"/>
    </w:rPr>
  </w:style>
  <w:style w:type="paragraph" w:styleId="Piedepgina">
    <w:name w:val="footer"/>
    <w:basedOn w:val="Normal"/>
    <w:link w:val="PiedepginaCar"/>
    <w:rsid w:val="00E06A8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E06A8B"/>
    <w:rPr>
      <w:sz w:val="24"/>
      <w:szCs w:val="24"/>
    </w:rPr>
  </w:style>
  <w:style w:type="character" w:customStyle="1" w:styleId="EncabezadoCar">
    <w:name w:val="Encabezado Car"/>
    <w:aliases w:val="Encabezado1 Car"/>
    <w:basedOn w:val="Fuentedeprrafopredeter"/>
    <w:link w:val="Encabezado"/>
    <w:rsid w:val="00E06A8B"/>
    <w:rPr>
      <w:lang w:val="es-CO"/>
    </w:rPr>
  </w:style>
  <w:style w:type="paragraph" w:styleId="Textodeglobo">
    <w:name w:val="Balloon Text"/>
    <w:basedOn w:val="Normal"/>
    <w:link w:val="TextodegloboCar"/>
    <w:rsid w:val="00E06A8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06A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file:///D:\Unidades%20compartidas\SG-SST\SG-SST%20A%20SU%20ALCANCE\SG-SST%20(SST%20A%20SU%20ALCANCE%20S.A.S).xlsm!FORMATO!SGSST" TargetMode="External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KUPS\BACKUP%2022%20DE%20DICIEMBRE%20SST%20A%20SUALCANCE\SG-SST%20A%20SU%20ALCANCE\ANEXOS\Aplicaci&#243;n\Anexo%2029.%20Inspecciones%20de%20Seguridad\FORMATOS%20NECESARIO\SST\FORMACION%20Y%20DESARROLL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F5FA0E-A5D5-47EF-96DF-8B07BB9A6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FORMACION Y DESARROLLO</Template>
  <TotalTime>36</TotalTime>
  <Pages>2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>SST A SU ALCANCE</Manager>
  <Company>SST A SU ALCANCE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DOCUMENTOS WORD</dc:title>
  <dc:subject>SG-SST</dc:subject>
  <dc:creator>SST A SU ALCANCE; ARMANDO LÓPEZ SANCHEZ</dc:creator>
  <cp:keywords>ARMANDO LÓPEZ SANCHEZ</cp:keywords>
  <dc:description>COPIA NO CONTROLADA CUALQUIER DUDA COMUNICARSE CEL: 3003150090</dc:description>
  <cp:lastModifiedBy>YUBERNEY LOPEZ</cp:lastModifiedBy>
  <cp:revision>6</cp:revision>
  <cp:lastPrinted>2018-01-24T17:02:00Z</cp:lastPrinted>
  <dcterms:created xsi:type="dcterms:W3CDTF">2016-12-22T19:06:00Z</dcterms:created>
  <dcterms:modified xsi:type="dcterms:W3CDTF">2025-10-02T21:08:00Z</dcterms:modified>
  <cp:category>SST</cp:category>
  <cp:contentStatus>ACTIVO</cp:contentStatus>
  <dc:language>ESPAÑOL</dc:language>
  <cp:version>2</cp:version>
</cp:coreProperties>
</file>